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480"/>
        <w:tblW w:w="5000" w:type="pct"/>
        <w:tblLook w:val="0480" w:firstRow="0" w:lastRow="0" w:firstColumn="1" w:lastColumn="0" w:noHBand="0" w:noVBand="1"/>
      </w:tblPr>
      <w:tblGrid>
        <w:gridCol w:w="6027"/>
        <w:gridCol w:w="833"/>
        <w:gridCol w:w="3030"/>
      </w:tblGrid>
      <w:tr w:rsidR="000860B6" w:rsidRPr="000D375D" w14:paraId="5567A32E" w14:textId="77777777" w:rsidTr="003D396C">
        <w:trPr>
          <w:trHeight w:val="2410"/>
        </w:trPr>
        <w:tc>
          <w:tcPr>
            <w:tcW w:w="6960" w:type="dxa"/>
            <w:gridSpan w:val="2"/>
          </w:tcPr>
          <w:p w14:paraId="79A60401" w14:textId="0240DC06" w:rsidR="00463D1E" w:rsidRDefault="00463D1E" w:rsidP="00463D1E">
            <w:pPr>
              <w:pStyle w:val="Ttulo"/>
            </w:pPr>
            <w:r>
              <w:t>Diego Rivero</w:t>
            </w:r>
          </w:p>
          <w:p w14:paraId="7964DCCB" w14:textId="473729A2" w:rsidR="00463D1E" w:rsidRPr="00472624" w:rsidRDefault="00463D1E" w:rsidP="00463D1E">
            <w:pPr>
              <w:rPr>
                <w:rFonts w:asciiTheme="majorHAnsi" w:hAnsiTheme="majorHAnsi"/>
                <w:b/>
                <w:bCs/>
                <w:i/>
                <w:iCs/>
              </w:rPr>
            </w:pPr>
            <w:r w:rsidRPr="00472624">
              <w:rPr>
                <w:rFonts w:asciiTheme="majorHAnsi" w:hAnsiTheme="majorHAnsi"/>
                <w:b/>
                <w:bCs/>
                <w:i/>
                <w:iCs/>
                <w:color w:val="FFFFFF" w:themeColor="background1"/>
              </w:rPr>
              <w:t xml:space="preserve">JavaScript Full </w:t>
            </w:r>
            <w:proofErr w:type="spellStart"/>
            <w:r w:rsidRPr="00472624">
              <w:rPr>
                <w:rFonts w:asciiTheme="majorHAnsi" w:hAnsiTheme="majorHAnsi"/>
                <w:b/>
                <w:bCs/>
                <w:i/>
                <w:iCs/>
                <w:color w:val="FFFFFF" w:themeColor="background1"/>
              </w:rPr>
              <w:t>Stack</w:t>
            </w:r>
            <w:proofErr w:type="spellEnd"/>
          </w:p>
        </w:tc>
        <w:tc>
          <w:tcPr>
            <w:tcW w:w="2930" w:type="dxa"/>
            <w:vMerge w:val="restart"/>
            <w:vAlign w:val="bottom"/>
          </w:tcPr>
          <w:p w14:paraId="2D7750E8" w14:textId="5BF0B1CA" w:rsidR="002E4AFC" w:rsidRPr="000D375D" w:rsidRDefault="000860B6" w:rsidP="00463D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E16A20" wp14:editId="6FAD817B">
                  <wp:extent cx="1396393" cy="1844220"/>
                  <wp:effectExtent l="38100" t="38100" r="32385" b="419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907" cy="18924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0B6" w:rsidRPr="000D375D" w14:paraId="04AD1B23" w14:textId="77777777" w:rsidTr="00463D1E">
        <w:trPr>
          <w:trHeight w:val="1507"/>
        </w:trPr>
        <w:tc>
          <w:tcPr>
            <w:tcW w:w="6114" w:type="dxa"/>
          </w:tcPr>
          <w:p w14:paraId="03EBFFD2" w14:textId="3E6D4EE4" w:rsidR="00092459" w:rsidRPr="003D396C" w:rsidRDefault="00092459" w:rsidP="0009245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46" w:type="dxa"/>
          </w:tcPr>
          <w:p w14:paraId="0FC1C22E" w14:textId="77777777" w:rsidR="002E4AFC" w:rsidRPr="000D375D" w:rsidRDefault="002E4AFC" w:rsidP="00463D1E">
            <w:pPr>
              <w:rPr>
                <w:rFonts w:ascii="Arial" w:hAnsi="Arial"/>
              </w:rPr>
            </w:pPr>
          </w:p>
        </w:tc>
        <w:tc>
          <w:tcPr>
            <w:tcW w:w="2930" w:type="dxa"/>
            <w:vMerge/>
          </w:tcPr>
          <w:p w14:paraId="17431C9B" w14:textId="77777777" w:rsidR="002E4AFC" w:rsidRPr="000D375D" w:rsidRDefault="002E4AFC" w:rsidP="00463D1E">
            <w:pPr>
              <w:rPr>
                <w:rFonts w:ascii="Arial" w:hAnsi="Arial"/>
              </w:rPr>
            </w:pPr>
          </w:p>
        </w:tc>
      </w:tr>
      <w:tr w:rsidR="000860B6" w:rsidRPr="000D375D" w14:paraId="58A79C20" w14:textId="77777777" w:rsidTr="00092459">
        <w:trPr>
          <w:trHeight w:val="80"/>
        </w:trPr>
        <w:tc>
          <w:tcPr>
            <w:tcW w:w="6114" w:type="dxa"/>
            <w:vMerge w:val="restart"/>
          </w:tcPr>
          <w:p w14:paraId="1125C2C3" w14:textId="77777777" w:rsidR="00092459" w:rsidRDefault="00092459" w:rsidP="00092459">
            <w:pPr>
              <w:rPr>
                <w:rFonts w:asciiTheme="majorHAnsi" w:hAnsiTheme="majorHAnsi"/>
                <w:b/>
                <w:bCs/>
                <w:color w:val="202B6A" w:themeColor="accent1"/>
                <w:sz w:val="24"/>
                <w:szCs w:val="24"/>
              </w:rPr>
            </w:pPr>
            <w:r w:rsidRPr="003D396C">
              <w:rPr>
                <w:rFonts w:asciiTheme="majorHAnsi" w:hAnsiTheme="majorHAnsi"/>
                <w:b/>
                <w:bCs/>
                <w:color w:val="202B6A" w:themeColor="accent1"/>
                <w:sz w:val="24"/>
                <w:szCs w:val="24"/>
              </w:rPr>
              <w:t>Experiencia Laboral Informal</w:t>
            </w:r>
          </w:p>
          <w:p w14:paraId="70AD669D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 xml:space="preserve">Técnico mantenimiento de reparación en PC </w:t>
            </w:r>
          </w:p>
          <w:p w14:paraId="47468295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Tareas: armado de pc, instalación de software, limpieza de pc.</w:t>
            </w:r>
          </w:p>
          <w:p w14:paraId="770C572E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Periodo: 2018 – actualmente</w:t>
            </w:r>
          </w:p>
          <w:p w14:paraId="2F7983BC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Referencia: Andy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Inzua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– contacto: 095253050</w:t>
            </w:r>
          </w:p>
          <w:p w14:paraId="63BF9F3B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</w:p>
          <w:p w14:paraId="494C95C4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Reparación de cortinas de enrollar en empresa familiar</w:t>
            </w:r>
          </w:p>
          <w:p w14:paraId="1A1A594C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Tareas: armado y desarmado de cortina, limpiar, lijar y pintar cortinas de enrollar y sus piezas.</w:t>
            </w:r>
          </w:p>
          <w:p w14:paraId="7FE06AF5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Periodo: 2017 – 2018</w:t>
            </w:r>
          </w:p>
          <w:p w14:paraId="5F743B9A" w14:textId="091F73DE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Referencia: Leonardo Rivero – contacto: 094576462</w:t>
            </w:r>
          </w:p>
          <w:p w14:paraId="16ACB4DD" w14:textId="77777777" w:rsidR="00092459" w:rsidRDefault="00092459" w:rsidP="00092459">
            <w:pPr>
              <w:rPr>
                <w:rFonts w:cstheme="minorHAnsi"/>
                <w:sz w:val="20"/>
                <w:szCs w:val="20"/>
              </w:rPr>
            </w:pPr>
          </w:p>
          <w:p w14:paraId="2592B499" w14:textId="3B5959CC" w:rsidR="006E23B3" w:rsidRPr="000D375D" w:rsidRDefault="00463D1E" w:rsidP="00463D1E">
            <w:pPr>
              <w:pStyle w:val="Ttulo2"/>
            </w:pPr>
            <w:r>
              <w:t xml:space="preserve">Formación </w:t>
            </w:r>
          </w:p>
          <w:p w14:paraId="0827213C" w14:textId="668C9DDB" w:rsidR="006E23B3" w:rsidRPr="003D396C" w:rsidRDefault="00463D1E" w:rsidP="00463D1E">
            <w:pPr>
              <w:rPr>
                <w:sz w:val="20"/>
                <w:szCs w:val="20"/>
              </w:rPr>
            </w:pPr>
            <w:r w:rsidRPr="003D396C">
              <w:rPr>
                <w:sz w:val="20"/>
                <w:szCs w:val="20"/>
                <w:lang w:bidi="es-ES"/>
              </w:rPr>
              <w:t>Liceo Providencia -</w:t>
            </w:r>
            <w:r w:rsidR="006E23B3" w:rsidRPr="003D396C">
              <w:rPr>
                <w:sz w:val="20"/>
                <w:szCs w:val="20"/>
                <w:lang w:bidi="es-ES"/>
              </w:rPr>
              <w:t xml:space="preserve"> </w:t>
            </w:r>
            <w:r w:rsidRPr="003D396C">
              <w:rPr>
                <w:sz w:val="20"/>
                <w:szCs w:val="20"/>
              </w:rPr>
              <w:t>Montevideo, Uruguay</w:t>
            </w:r>
          </w:p>
          <w:p w14:paraId="6032B17E" w14:textId="0AB64617" w:rsidR="006E23B3" w:rsidRPr="003D396C" w:rsidRDefault="00463D1E" w:rsidP="00F615FE">
            <w:pPr>
              <w:pStyle w:val="Listaconvieta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3D396C">
              <w:rPr>
                <w:sz w:val="20"/>
                <w:szCs w:val="20"/>
              </w:rPr>
              <w:t xml:space="preserve">Curso: </w:t>
            </w:r>
            <w:proofErr w:type="spellStart"/>
            <w:r w:rsidRPr="003D396C">
              <w:rPr>
                <w:sz w:val="20"/>
                <w:szCs w:val="20"/>
              </w:rPr>
              <w:t>Javascript</w:t>
            </w:r>
            <w:proofErr w:type="spellEnd"/>
            <w:r w:rsidRPr="003D396C">
              <w:rPr>
                <w:sz w:val="20"/>
                <w:szCs w:val="20"/>
              </w:rPr>
              <w:t xml:space="preserve"> full </w:t>
            </w:r>
            <w:proofErr w:type="spellStart"/>
            <w:r w:rsidRPr="003D396C">
              <w:rPr>
                <w:sz w:val="20"/>
                <w:szCs w:val="20"/>
              </w:rPr>
              <w:t>stack</w:t>
            </w:r>
            <w:proofErr w:type="spellEnd"/>
            <w:r w:rsidRPr="003D396C">
              <w:rPr>
                <w:sz w:val="20"/>
                <w:szCs w:val="20"/>
              </w:rPr>
              <w:t xml:space="preserve"> </w:t>
            </w:r>
          </w:p>
          <w:p w14:paraId="330E8B84" w14:textId="019CFD6E" w:rsidR="00463D1E" w:rsidRPr="003D396C" w:rsidRDefault="00463D1E" w:rsidP="00F615FE">
            <w:pPr>
              <w:pStyle w:val="Listaconvieta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3D396C">
              <w:rPr>
                <w:sz w:val="20"/>
                <w:szCs w:val="20"/>
              </w:rPr>
              <w:t>Periodo: 14/03/2021 – 24/08/2021</w:t>
            </w:r>
          </w:p>
          <w:p w14:paraId="7EB32938" w14:textId="72C1135E" w:rsidR="00463D1E" w:rsidRDefault="00463D1E" w:rsidP="00F615FE">
            <w:pPr>
              <w:pStyle w:val="Listaconvietas"/>
              <w:numPr>
                <w:ilvl w:val="0"/>
                <w:numId w:val="0"/>
              </w:numPr>
              <w:rPr>
                <w:sz w:val="20"/>
                <w:szCs w:val="20"/>
              </w:rPr>
            </w:pPr>
            <w:r w:rsidRPr="003D396C">
              <w:rPr>
                <w:sz w:val="20"/>
                <w:szCs w:val="20"/>
              </w:rPr>
              <w:t xml:space="preserve">Contenido: </w:t>
            </w:r>
            <w:proofErr w:type="spellStart"/>
            <w:r w:rsidR="002C2FCF" w:rsidRPr="003D396C">
              <w:rPr>
                <w:sz w:val="20"/>
                <w:szCs w:val="20"/>
              </w:rPr>
              <w:t>html</w:t>
            </w:r>
            <w:proofErr w:type="spellEnd"/>
            <w:r w:rsidR="002C2FCF" w:rsidRPr="003D396C">
              <w:rPr>
                <w:sz w:val="20"/>
                <w:szCs w:val="20"/>
              </w:rPr>
              <w:t xml:space="preserve">, </w:t>
            </w:r>
            <w:proofErr w:type="spellStart"/>
            <w:r w:rsidR="002C2FCF" w:rsidRPr="003D396C">
              <w:rPr>
                <w:sz w:val="20"/>
                <w:szCs w:val="20"/>
              </w:rPr>
              <w:t>css</w:t>
            </w:r>
            <w:proofErr w:type="spellEnd"/>
            <w:r w:rsidR="002C2FCF" w:rsidRPr="003D396C">
              <w:rPr>
                <w:sz w:val="20"/>
                <w:szCs w:val="20"/>
              </w:rPr>
              <w:t xml:space="preserve">, </w:t>
            </w:r>
            <w:proofErr w:type="spellStart"/>
            <w:r w:rsidR="002C2FCF" w:rsidRPr="003D396C">
              <w:rPr>
                <w:sz w:val="20"/>
                <w:szCs w:val="20"/>
              </w:rPr>
              <w:t>javascript</w:t>
            </w:r>
            <w:proofErr w:type="spellEnd"/>
            <w:r w:rsidR="002C2FCF" w:rsidRPr="003D396C">
              <w:rPr>
                <w:sz w:val="20"/>
                <w:szCs w:val="20"/>
              </w:rPr>
              <w:t xml:space="preserve">, </w:t>
            </w:r>
            <w:proofErr w:type="spellStart"/>
            <w:r w:rsidR="002C2FCF" w:rsidRPr="003D396C">
              <w:rPr>
                <w:sz w:val="20"/>
                <w:szCs w:val="20"/>
              </w:rPr>
              <w:t>frontend</w:t>
            </w:r>
            <w:proofErr w:type="spellEnd"/>
            <w:r w:rsidR="002C2FCF" w:rsidRPr="003D396C">
              <w:rPr>
                <w:sz w:val="20"/>
                <w:szCs w:val="20"/>
              </w:rPr>
              <w:t xml:space="preserve">, </w:t>
            </w:r>
            <w:proofErr w:type="spellStart"/>
            <w:r w:rsidR="002C2FCF" w:rsidRPr="003D396C">
              <w:rPr>
                <w:sz w:val="20"/>
                <w:szCs w:val="20"/>
              </w:rPr>
              <w:t>backend</w:t>
            </w:r>
            <w:proofErr w:type="spellEnd"/>
          </w:p>
          <w:p w14:paraId="7410E3F2" w14:textId="4705C335" w:rsidR="00F615FE" w:rsidRDefault="00F615FE" w:rsidP="00F615FE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sz w:val="20"/>
                <w:szCs w:val="20"/>
              </w:rPr>
            </w:pPr>
          </w:p>
          <w:p w14:paraId="431EB1AE" w14:textId="0442EC5B" w:rsidR="00F615FE" w:rsidRDefault="00F615FE" w:rsidP="00F615FE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Fundación Carlos Slim </w:t>
            </w:r>
          </w:p>
          <w:p w14:paraId="167219E1" w14:textId="2643776A" w:rsidR="00F615FE" w:rsidRDefault="00F615FE" w:rsidP="00F615FE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Curso: Técnico en informática </w:t>
            </w:r>
          </w:p>
          <w:p w14:paraId="0B884138" w14:textId="685C13C4" w:rsidR="002C2FCF" w:rsidRPr="00C373D1" w:rsidRDefault="00F615FE" w:rsidP="00C373D1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Periodo: </w:t>
            </w:r>
            <w:proofErr w:type="gramStart"/>
            <w:r>
              <w:rPr>
                <w:sz w:val="20"/>
                <w:szCs w:val="20"/>
              </w:rPr>
              <w:t>Junio</w:t>
            </w:r>
            <w:proofErr w:type="gramEnd"/>
            <w:r>
              <w:rPr>
                <w:sz w:val="20"/>
                <w:szCs w:val="20"/>
              </w:rPr>
              <w:t xml:space="preserve"> 2019</w:t>
            </w:r>
          </w:p>
          <w:p w14:paraId="13D01F8B" w14:textId="77777777" w:rsidR="006E23B3" w:rsidRPr="000D375D" w:rsidRDefault="006E23B3" w:rsidP="00463D1E"/>
          <w:p w14:paraId="3256D922" w14:textId="1D3558E5" w:rsidR="006E23B3" w:rsidRPr="000D375D" w:rsidRDefault="002C2FCF" w:rsidP="00463D1E">
            <w:pPr>
              <w:pStyle w:val="Ttulo2"/>
            </w:pPr>
            <w:r>
              <w:t>Educación formal:</w:t>
            </w:r>
          </w:p>
          <w:p w14:paraId="48D4CBB0" w14:textId="7A09D035" w:rsidR="006E23B3" w:rsidRPr="003D396C" w:rsidRDefault="002C2FCF" w:rsidP="00463D1E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>Instituto Superior Brazo Oriental - Montevideo Uruguay</w:t>
            </w:r>
          </w:p>
          <w:p w14:paraId="658587C0" w14:textId="0F6D766C" w:rsidR="002C2FCF" w:rsidRPr="003D396C" w:rsidRDefault="002C2FCF" w:rsidP="00463D1E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>Último año aprobado: 1º de bachillerato informático</w:t>
            </w:r>
          </w:p>
          <w:p w14:paraId="7564D264" w14:textId="7B72CA2C" w:rsidR="002C2FCF" w:rsidRPr="003D396C" w:rsidRDefault="002C2FCF" w:rsidP="00463D1E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>Periodo: 2020</w:t>
            </w:r>
          </w:p>
          <w:p w14:paraId="7DC2EEDE" w14:textId="3A52C8A3" w:rsidR="002C2FCF" w:rsidRPr="003D396C" w:rsidRDefault="002C2FCF" w:rsidP="00463D1E">
            <w:pPr>
              <w:rPr>
                <w:rFonts w:cstheme="minorHAnsi"/>
                <w:sz w:val="20"/>
                <w:szCs w:val="20"/>
              </w:rPr>
            </w:pPr>
          </w:p>
          <w:p w14:paraId="14E7F726" w14:textId="3BA6F85C" w:rsidR="002C2FCF" w:rsidRPr="003D396C" w:rsidRDefault="002C2FCF" w:rsidP="00463D1E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 xml:space="preserve">Liceo </w:t>
            </w:r>
            <w:proofErr w:type="spellStart"/>
            <w:r w:rsidRPr="003D396C">
              <w:rPr>
                <w:rFonts w:cstheme="minorHAnsi"/>
                <w:sz w:val="20"/>
                <w:szCs w:val="20"/>
              </w:rPr>
              <w:t>Nº</w:t>
            </w:r>
            <w:proofErr w:type="spellEnd"/>
            <w:r w:rsidRPr="003D396C">
              <w:rPr>
                <w:rFonts w:cstheme="minorHAnsi"/>
                <w:sz w:val="20"/>
                <w:szCs w:val="20"/>
              </w:rPr>
              <w:t xml:space="preserve"> 11 “Bruno Mauricio de Zabala” – Montevideo, Uruguay</w:t>
            </w:r>
          </w:p>
          <w:p w14:paraId="0F92AF80" w14:textId="3C31D26E" w:rsidR="002C2FCF" w:rsidRPr="003D396C" w:rsidRDefault="002C2FCF" w:rsidP="00463D1E">
            <w:pPr>
              <w:rPr>
                <w:rFonts w:cstheme="minorHAnsi"/>
              </w:rPr>
            </w:pPr>
            <w:r w:rsidRPr="003D396C">
              <w:rPr>
                <w:rFonts w:cstheme="minorHAnsi"/>
              </w:rPr>
              <w:t xml:space="preserve">Último año aprobado: 3º de ciclo básico </w:t>
            </w:r>
          </w:p>
          <w:p w14:paraId="5E629E43" w14:textId="72BFDB3C" w:rsidR="002C2FCF" w:rsidRPr="003D396C" w:rsidRDefault="002C2FCF" w:rsidP="00463D1E">
            <w:pPr>
              <w:rPr>
                <w:rFonts w:cstheme="minorHAnsi"/>
              </w:rPr>
            </w:pPr>
            <w:r w:rsidRPr="003D396C">
              <w:rPr>
                <w:rFonts w:cstheme="minorHAnsi"/>
              </w:rPr>
              <w:t>Periodo: 2010 – 2013</w:t>
            </w:r>
          </w:p>
          <w:p w14:paraId="454A7014" w14:textId="53BA7CAA" w:rsidR="002C2FCF" w:rsidRPr="003D396C" w:rsidRDefault="002C2FCF" w:rsidP="00463D1E">
            <w:pPr>
              <w:rPr>
                <w:rFonts w:cstheme="minorHAnsi"/>
              </w:rPr>
            </w:pPr>
          </w:p>
          <w:p w14:paraId="344D77F3" w14:textId="0DF84948" w:rsidR="002C2FCF" w:rsidRDefault="002C2FCF" w:rsidP="00463D1E">
            <w:pPr>
              <w:rPr>
                <w:rFonts w:cstheme="minorHAnsi"/>
                <w:sz w:val="20"/>
                <w:szCs w:val="20"/>
              </w:rPr>
            </w:pPr>
            <w:r w:rsidRPr="003D396C">
              <w:rPr>
                <w:rFonts w:cstheme="minorHAnsi"/>
                <w:sz w:val="20"/>
                <w:szCs w:val="20"/>
              </w:rPr>
              <w:t xml:space="preserve">Escuela </w:t>
            </w:r>
            <w:proofErr w:type="spellStart"/>
            <w:r w:rsidRPr="003D396C">
              <w:rPr>
                <w:rFonts w:cstheme="minorHAnsi"/>
                <w:sz w:val="20"/>
                <w:szCs w:val="20"/>
              </w:rPr>
              <w:t>Nº</w:t>
            </w:r>
            <w:proofErr w:type="spellEnd"/>
            <w:r w:rsidRPr="003D396C">
              <w:rPr>
                <w:rFonts w:cstheme="minorHAnsi"/>
                <w:sz w:val="20"/>
                <w:szCs w:val="20"/>
              </w:rPr>
              <w:t xml:space="preserve"> 54 – “Dr. Claudio </w:t>
            </w:r>
            <w:proofErr w:type="spellStart"/>
            <w:r w:rsidRPr="003D396C">
              <w:rPr>
                <w:rFonts w:cstheme="minorHAnsi"/>
                <w:sz w:val="20"/>
                <w:szCs w:val="20"/>
              </w:rPr>
              <w:t>Williman</w:t>
            </w:r>
            <w:proofErr w:type="spellEnd"/>
            <w:r w:rsidRPr="003D396C">
              <w:rPr>
                <w:rFonts w:cstheme="minorHAnsi"/>
                <w:sz w:val="20"/>
                <w:szCs w:val="20"/>
              </w:rPr>
              <w:t>”- Montevideo, Uruguay</w:t>
            </w:r>
          </w:p>
          <w:p w14:paraId="5AEA007F" w14:textId="5D090770" w:rsidR="003D396C" w:rsidRDefault="003D396C" w:rsidP="00463D1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Último año aprobado: </w:t>
            </w:r>
            <w:proofErr w:type="gramStart"/>
            <w:r>
              <w:rPr>
                <w:rFonts w:cstheme="minorHAnsi"/>
                <w:sz w:val="20"/>
                <w:szCs w:val="20"/>
              </w:rPr>
              <w:t>6º  año</w:t>
            </w:r>
            <w:proofErr w:type="gramEnd"/>
          </w:p>
          <w:p w14:paraId="63883344" w14:textId="7B239FA0" w:rsidR="003D396C" w:rsidRPr="003D396C" w:rsidRDefault="003D396C" w:rsidP="00463D1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Periodo: 2004 – 2009</w:t>
            </w:r>
          </w:p>
          <w:p w14:paraId="56821ED7" w14:textId="77777777" w:rsidR="006E23B3" w:rsidRPr="000D375D" w:rsidRDefault="006E23B3" w:rsidP="00463D1E"/>
          <w:p w14:paraId="17A8D14A" w14:textId="77777777" w:rsidR="006E23B3" w:rsidRDefault="006E23B3" w:rsidP="00092459">
            <w:pPr>
              <w:pStyle w:val="Ttulo2"/>
              <w:rPr>
                <w:lang w:bidi="es-ES"/>
              </w:rPr>
            </w:pPr>
            <w:r w:rsidRPr="000D375D">
              <w:rPr>
                <w:lang w:bidi="es-ES"/>
              </w:rPr>
              <w:t>Referencias</w:t>
            </w:r>
          </w:p>
          <w:p w14:paraId="210F5794" w14:textId="77777777" w:rsidR="00092459" w:rsidRPr="00092459" w:rsidRDefault="00092459" w:rsidP="00092459">
            <w:pPr>
              <w:rPr>
                <w:sz w:val="20"/>
                <w:szCs w:val="20"/>
                <w:lang w:bidi="es-ES"/>
              </w:rPr>
            </w:pPr>
            <w:r w:rsidRPr="00092459">
              <w:rPr>
                <w:sz w:val="20"/>
                <w:szCs w:val="20"/>
                <w:lang w:bidi="es-ES"/>
              </w:rPr>
              <w:t>Contacto: Toni Verger</w:t>
            </w:r>
          </w:p>
          <w:p w14:paraId="6132B3F9" w14:textId="390E6C16" w:rsidR="00092459" w:rsidRPr="00092459" w:rsidRDefault="00092459" w:rsidP="00092459">
            <w:pPr>
              <w:rPr>
                <w:sz w:val="20"/>
                <w:szCs w:val="20"/>
                <w:lang w:bidi="es-ES"/>
              </w:rPr>
            </w:pPr>
            <w:r w:rsidRPr="00092459">
              <w:rPr>
                <w:sz w:val="20"/>
                <w:szCs w:val="20"/>
                <w:lang w:bidi="es-ES"/>
              </w:rPr>
              <w:t>Referencia:</w:t>
            </w:r>
            <w:r w:rsidR="00C373D1">
              <w:rPr>
                <w:sz w:val="20"/>
                <w:szCs w:val="20"/>
                <w:lang w:bidi="es-ES"/>
              </w:rPr>
              <w:t xml:space="preserve"> </w:t>
            </w:r>
            <w:r w:rsidRPr="00092459">
              <w:rPr>
                <w:sz w:val="20"/>
                <w:szCs w:val="20"/>
                <w:lang w:bidi="es-ES"/>
              </w:rPr>
              <w:t xml:space="preserve">Educador Matea </w:t>
            </w:r>
          </w:p>
          <w:p w14:paraId="0BC4554D" w14:textId="379622AA" w:rsidR="00092459" w:rsidRPr="00092459" w:rsidRDefault="00092459" w:rsidP="00092459">
            <w:pPr>
              <w:rPr>
                <w:lang w:bidi="es-ES"/>
              </w:rPr>
            </w:pPr>
            <w:r w:rsidRPr="00092459">
              <w:rPr>
                <w:sz w:val="20"/>
                <w:szCs w:val="20"/>
                <w:lang w:bidi="es-ES"/>
              </w:rPr>
              <w:t>Teléfono: 098795475</w:t>
            </w:r>
            <w:r>
              <w:rPr>
                <w:lang w:bidi="es-ES"/>
              </w:rPr>
              <w:t xml:space="preserve"> </w:t>
            </w:r>
          </w:p>
        </w:tc>
        <w:tc>
          <w:tcPr>
            <w:tcW w:w="846" w:type="dxa"/>
            <w:vMerge w:val="restart"/>
          </w:tcPr>
          <w:p w14:paraId="06092AD1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</w:tcPr>
          <w:p w14:paraId="28BC3E1D" w14:textId="77777777" w:rsidR="006E23B3" w:rsidRPr="000D375D" w:rsidRDefault="006E23B3" w:rsidP="00463D1E">
            <w:pPr>
              <w:rPr>
                <w:rFonts w:ascii="Arial" w:hAnsi="Arial"/>
              </w:rPr>
            </w:pPr>
          </w:p>
        </w:tc>
      </w:tr>
      <w:tr w:rsidR="000860B6" w:rsidRPr="000D375D" w14:paraId="75934AF5" w14:textId="77777777" w:rsidTr="00463D1E">
        <w:trPr>
          <w:trHeight w:val="605"/>
        </w:trPr>
        <w:tc>
          <w:tcPr>
            <w:tcW w:w="6114" w:type="dxa"/>
            <w:vMerge/>
          </w:tcPr>
          <w:p w14:paraId="311D5D4E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4E913F78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</w:tcPr>
          <w:p w14:paraId="353CB908" w14:textId="38F6EEAE" w:rsidR="006E23B3" w:rsidRPr="000D375D" w:rsidRDefault="00092459" w:rsidP="00463D1E">
            <w:pPr>
              <w:pStyle w:val="Ttulo2"/>
            </w:pPr>
            <w:r>
              <w:rPr>
                <w:lang w:bidi="es-ES"/>
              </w:rPr>
              <w:t xml:space="preserve">    </w:t>
            </w:r>
            <w:r w:rsidR="006E23B3" w:rsidRPr="000D375D">
              <w:rPr>
                <w:lang w:bidi="es-ES"/>
              </w:rPr>
              <w:t>Contacto</w:t>
            </w:r>
          </w:p>
        </w:tc>
      </w:tr>
      <w:tr w:rsidR="000860B6" w:rsidRPr="000D375D" w14:paraId="56388C86" w14:textId="77777777" w:rsidTr="00463D1E">
        <w:trPr>
          <w:trHeight w:val="567"/>
        </w:trPr>
        <w:tc>
          <w:tcPr>
            <w:tcW w:w="6114" w:type="dxa"/>
            <w:vMerge/>
          </w:tcPr>
          <w:p w14:paraId="2EAF9E27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22530F78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  <w:vAlign w:val="center"/>
          </w:tcPr>
          <w:p w14:paraId="67852524" w14:textId="26825D57" w:rsidR="006E23B3" w:rsidRPr="00463D1E" w:rsidRDefault="000D375D" w:rsidP="00463D1E">
            <w:pPr>
              <w:pStyle w:val="Informacin"/>
              <w:rPr>
                <w:sz w:val="18"/>
                <w:szCs w:val="18"/>
              </w:rPr>
            </w:pPr>
            <w:r w:rsidRPr="00463D1E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063F82" wp14:editId="4E6522D9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24765</wp:posOffset>
                      </wp:positionV>
                      <wp:extent cx="154940" cy="201930"/>
                      <wp:effectExtent l="0" t="0" r="0" b="7620"/>
                      <wp:wrapNone/>
                      <wp:docPr id="208" name="Forma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A49F69" id="Forma" o:spid="_x0000_s1026" alt="GPS icon" style="position:absolute;margin-left:-1.1pt;margin-top:1.95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463D1E" w:rsidRPr="00463D1E">
              <w:rPr>
                <w:sz w:val="18"/>
                <w:szCs w:val="18"/>
              </w:rPr>
              <w:t>Bélgica 2269 esq. Gibraltar</w:t>
            </w:r>
          </w:p>
          <w:p w14:paraId="5F6A4DD1" w14:textId="0005286A" w:rsidR="00463D1E" w:rsidRPr="00463D1E" w:rsidRDefault="00463D1E" w:rsidP="00463D1E">
            <w:pPr>
              <w:pStyle w:val="Informacin"/>
              <w:rPr>
                <w:sz w:val="18"/>
                <w:szCs w:val="18"/>
              </w:rPr>
            </w:pPr>
            <w:r w:rsidRPr="00463D1E">
              <w:rPr>
                <w:sz w:val="18"/>
                <w:szCs w:val="18"/>
              </w:rPr>
              <w:t>Montevideo, Uruguay</w:t>
            </w:r>
          </w:p>
          <w:p w14:paraId="79EEB8E8" w14:textId="3B8BE2D2" w:rsidR="006E23B3" w:rsidRPr="000D375D" w:rsidRDefault="006E23B3" w:rsidP="00463D1E">
            <w:pPr>
              <w:pStyle w:val="Informacin"/>
            </w:pPr>
          </w:p>
        </w:tc>
      </w:tr>
      <w:tr w:rsidR="000860B6" w:rsidRPr="000D375D" w14:paraId="3BC762BE" w14:textId="77777777" w:rsidTr="00463D1E">
        <w:trPr>
          <w:trHeight w:val="567"/>
        </w:trPr>
        <w:tc>
          <w:tcPr>
            <w:tcW w:w="6114" w:type="dxa"/>
            <w:vMerge/>
          </w:tcPr>
          <w:p w14:paraId="5273CE6A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3FC29B43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  <w:vAlign w:val="center"/>
          </w:tcPr>
          <w:p w14:paraId="27CB429E" w14:textId="7E98308D" w:rsidR="006E23B3" w:rsidRPr="000D375D" w:rsidRDefault="000D375D" w:rsidP="00463D1E">
            <w:pPr>
              <w:pStyle w:val="Informacin"/>
            </w:pPr>
            <w:r w:rsidRPr="000D375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FC6B2F" wp14:editId="66A8DF5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3175</wp:posOffset>
                      </wp:positionV>
                      <wp:extent cx="165100" cy="165100"/>
                      <wp:effectExtent l="0" t="0" r="6350" b="6350"/>
                      <wp:wrapNone/>
                      <wp:docPr id="209" name="Forma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6CCD0F" id="Forma" o:spid="_x0000_s1026" alt="Phone icon" style="position:absolute;margin-left:-.5pt;margin-top:.2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463D1E">
              <w:t xml:space="preserve">095601241 </w:t>
            </w:r>
          </w:p>
        </w:tc>
      </w:tr>
      <w:tr w:rsidR="000860B6" w:rsidRPr="000D375D" w14:paraId="27A3B50F" w14:textId="77777777" w:rsidTr="00463D1E">
        <w:trPr>
          <w:trHeight w:val="567"/>
        </w:trPr>
        <w:tc>
          <w:tcPr>
            <w:tcW w:w="6114" w:type="dxa"/>
            <w:vMerge/>
          </w:tcPr>
          <w:p w14:paraId="6B23E777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5B73B544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  <w:vAlign w:val="center"/>
          </w:tcPr>
          <w:p w14:paraId="00FDE76B" w14:textId="79AE0D0E" w:rsidR="006E23B3" w:rsidRPr="00463D1E" w:rsidRDefault="000D375D" w:rsidP="00463D1E">
            <w:pPr>
              <w:pStyle w:val="Informacin"/>
              <w:rPr>
                <w:sz w:val="18"/>
                <w:szCs w:val="18"/>
              </w:rPr>
            </w:pPr>
            <w:r w:rsidRPr="00463D1E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78CCA58" wp14:editId="6F3B859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1905</wp:posOffset>
                      </wp:positionV>
                      <wp:extent cx="165100" cy="165100"/>
                      <wp:effectExtent l="0" t="0" r="6350" b="6350"/>
                      <wp:wrapNone/>
                      <wp:docPr id="210" name="Forma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0D7D5D" id="Forma" o:spid="_x0000_s1026" alt="email icon" style="position:absolute;margin-left:-.35pt;margin-top:.15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463D1E" w:rsidRPr="00463D1E">
              <w:rPr>
                <w:sz w:val="18"/>
                <w:szCs w:val="18"/>
              </w:rPr>
              <w:t>diegorivero32@hotmail.com</w:t>
            </w:r>
          </w:p>
        </w:tc>
      </w:tr>
      <w:tr w:rsidR="000860B6" w:rsidRPr="000D375D" w14:paraId="2115C02B" w14:textId="77777777" w:rsidTr="00463D1E">
        <w:trPr>
          <w:trHeight w:val="567"/>
        </w:trPr>
        <w:tc>
          <w:tcPr>
            <w:tcW w:w="6114" w:type="dxa"/>
            <w:vMerge/>
          </w:tcPr>
          <w:p w14:paraId="4E65DB56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349C643F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  <w:vAlign w:val="center"/>
          </w:tcPr>
          <w:p w14:paraId="6EBE998E" w14:textId="25FAFD1F" w:rsidR="006E23B3" w:rsidRPr="000D375D" w:rsidRDefault="00C373D1" w:rsidP="00463D1E">
            <w:pPr>
              <w:pStyle w:val="Informacin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CD59F1" wp14:editId="0B53339B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635</wp:posOffset>
                      </wp:positionV>
                      <wp:extent cx="2035175" cy="35560"/>
                      <wp:effectExtent l="0" t="0" r="22225" b="2159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035175" cy="35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D21B8" id="Rectángulo 3" o:spid="_x0000_s1026" style="position:absolute;margin-left:-1.05pt;margin-top:.05pt;width:160.25pt;height:2.8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" fillcolor="#202b6a [3204]" strokecolor="#202b6a [3204]" strokeweight="1pt"/>
                  </w:pict>
                </mc:Fallback>
              </mc:AlternateContent>
            </w:r>
          </w:p>
        </w:tc>
      </w:tr>
      <w:tr w:rsidR="000860B6" w:rsidRPr="000D375D" w14:paraId="7C8DC6DB" w14:textId="77777777" w:rsidTr="00463D1E">
        <w:trPr>
          <w:trHeight w:val="796"/>
        </w:trPr>
        <w:tc>
          <w:tcPr>
            <w:tcW w:w="6114" w:type="dxa"/>
            <w:vMerge/>
          </w:tcPr>
          <w:p w14:paraId="5A79F488" w14:textId="77777777" w:rsidR="006E23B3" w:rsidRPr="000D375D" w:rsidRDefault="006E23B3" w:rsidP="00463D1E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46" w:type="dxa"/>
            <w:vMerge/>
          </w:tcPr>
          <w:p w14:paraId="13A6E71E" w14:textId="77777777" w:rsidR="006E23B3" w:rsidRPr="000D375D" w:rsidRDefault="006E23B3" w:rsidP="00463D1E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0" w:type="dxa"/>
          </w:tcPr>
          <w:p w14:paraId="27632B77" w14:textId="4E45B68A" w:rsidR="006E23B3" w:rsidRDefault="00092459" w:rsidP="00463D1E">
            <w:pPr>
              <w:rPr>
                <w:rFonts w:ascii="Arial" w:hAnsi="Arial"/>
                <w:b/>
                <w:bCs/>
                <w:color w:val="202B6A" w:themeColor="accent1"/>
              </w:rPr>
            </w:pPr>
            <w:r>
              <w:rPr>
                <w:rFonts w:ascii="Arial" w:hAnsi="Arial"/>
              </w:rPr>
              <w:t xml:space="preserve">   </w:t>
            </w:r>
            <w:r w:rsidR="00F615FE">
              <w:rPr>
                <w:rFonts w:ascii="Arial" w:hAnsi="Arial"/>
              </w:rPr>
              <w:t xml:space="preserve">   </w:t>
            </w:r>
            <w:r>
              <w:rPr>
                <w:rFonts w:ascii="Arial" w:hAnsi="Arial"/>
              </w:rPr>
              <w:t xml:space="preserve"> </w:t>
            </w:r>
            <w:r w:rsidRPr="00092459">
              <w:rPr>
                <w:rFonts w:ascii="Arial" w:hAnsi="Arial"/>
                <w:b/>
                <w:bCs/>
                <w:color w:val="202B6A" w:themeColor="accent1"/>
              </w:rPr>
              <w:t>Datos Personales</w:t>
            </w:r>
          </w:p>
          <w:p w14:paraId="0D6BBF9E" w14:textId="77777777" w:rsidR="00092459" w:rsidRDefault="00092459" w:rsidP="00463D1E">
            <w:pPr>
              <w:rPr>
                <w:rFonts w:ascii="Arial" w:hAnsi="Arial"/>
                <w:b/>
                <w:bCs/>
                <w:color w:val="202B6A" w:themeColor="accent1"/>
              </w:rPr>
            </w:pPr>
          </w:p>
          <w:p w14:paraId="6F2E9C77" w14:textId="0AB6D9F9" w:rsidR="00092459" w:rsidRPr="00092459" w:rsidRDefault="00F615FE" w:rsidP="00463D1E">
            <w:pPr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   </w:t>
            </w:r>
            <w:r w:rsidR="00092459" w:rsidRPr="00092459">
              <w:rPr>
                <w:rFonts w:ascii="Arial" w:hAnsi="Arial"/>
                <w:sz w:val="18"/>
                <w:szCs w:val="18"/>
              </w:rPr>
              <w:t>Edad: 23 años – 12/01/1998</w:t>
            </w:r>
          </w:p>
          <w:p w14:paraId="31EF7364" w14:textId="77777777" w:rsidR="00092459" w:rsidRPr="00092459" w:rsidRDefault="00092459" w:rsidP="00463D1E">
            <w:pPr>
              <w:rPr>
                <w:rFonts w:ascii="Arial" w:hAnsi="Arial"/>
                <w:sz w:val="18"/>
                <w:szCs w:val="18"/>
              </w:rPr>
            </w:pPr>
          </w:p>
          <w:p w14:paraId="5B7B3EBB" w14:textId="1BD6C472" w:rsidR="00092459" w:rsidRPr="00092459" w:rsidRDefault="00F615FE" w:rsidP="00463D1E">
            <w:pPr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   </w:t>
            </w:r>
            <w:r w:rsidR="00092459" w:rsidRPr="00092459">
              <w:rPr>
                <w:rFonts w:ascii="Arial" w:hAnsi="Arial"/>
                <w:sz w:val="18"/>
                <w:szCs w:val="18"/>
              </w:rPr>
              <w:t>CI: 5.199.156-1</w:t>
            </w:r>
          </w:p>
          <w:p w14:paraId="1BFAB65D" w14:textId="77777777" w:rsidR="00092459" w:rsidRPr="00092459" w:rsidRDefault="00092459" w:rsidP="00463D1E">
            <w:pPr>
              <w:rPr>
                <w:rFonts w:ascii="Arial" w:hAnsi="Arial"/>
                <w:sz w:val="18"/>
                <w:szCs w:val="18"/>
              </w:rPr>
            </w:pPr>
          </w:p>
          <w:p w14:paraId="76C83D93" w14:textId="0D0F1775" w:rsidR="00092459" w:rsidRPr="00092459" w:rsidRDefault="00F615FE" w:rsidP="00463D1E">
            <w:pPr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 xml:space="preserve">   </w:t>
            </w:r>
            <w:r w:rsidR="00092459" w:rsidRPr="00092459">
              <w:rPr>
                <w:rFonts w:ascii="Arial" w:hAnsi="Arial"/>
                <w:sz w:val="18"/>
                <w:szCs w:val="18"/>
              </w:rPr>
              <w:t>Estado Civil: Soltero</w:t>
            </w:r>
          </w:p>
          <w:p w14:paraId="39C2DC52" w14:textId="77777777" w:rsidR="00092459" w:rsidRDefault="00092459" w:rsidP="00463D1E">
            <w:pPr>
              <w:rPr>
                <w:rFonts w:ascii="Arial" w:hAnsi="Arial"/>
              </w:rPr>
            </w:pPr>
          </w:p>
          <w:p w14:paraId="059C0AED" w14:textId="63888CA4" w:rsidR="00F615FE" w:rsidRDefault="00F615FE" w:rsidP="00463D1E">
            <w:pPr>
              <w:rPr>
                <w:rFonts w:ascii="Arial" w:hAnsi="Arial"/>
              </w:rPr>
            </w:pPr>
          </w:p>
          <w:p w14:paraId="088862D2" w14:textId="61408B0A" w:rsidR="00C373D1" w:rsidRDefault="00C373D1" w:rsidP="00463D1E">
            <w:pPr>
              <w:rPr>
                <w:rFonts w:ascii="Arial" w:hAnsi="Arial"/>
              </w:rPr>
            </w:pPr>
          </w:p>
          <w:p w14:paraId="37C0D5CE" w14:textId="3C2A42DF" w:rsidR="00C373D1" w:rsidRDefault="00C373D1" w:rsidP="00463D1E">
            <w:pPr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A6DE8C" wp14:editId="15D7B801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15875</wp:posOffset>
                      </wp:positionV>
                      <wp:extent cx="1999615" cy="45085"/>
                      <wp:effectExtent l="0" t="0" r="19685" b="1206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9615" cy="45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B725D9" id="Rectángulo 4" o:spid="_x0000_s1026" style="position:absolute;margin-left:-.7pt;margin-top:1.25pt;width:157.45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" fillcolor="#202b6a [3204]" strokecolor="#202b6a [3204]" strokeweight="1pt"/>
                  </w:pict>
                </mc:Fallback>
              </mc:AlternateContent>
            </w:r>
          </w:p>
          <w:p w14:paraId="46B167B1" w14:textId="77777777" w:rsidR="00F615FE" w:rsidRDefault="00F615FE" w:rsidP="00463D1E">
            <w:pPr>
              <w:rPr>
                <w:rFonts w:ascii="Arial" w:hAnsi="Arial"/>
                <w:b/>
                <w:bCs/>
                <w:color w:val="202B6A" w:themeColor="accent1"/>
              </w:rPr>
            </w:pPr>
            <w:r>
              <w:rPr>
                <w:rFonts w:ascii="Arial" w:hAnsi="Arial"/>
              </w:rPr>
              <w:t xml:space="preserve">   </w:t>
            </w:r>
            <w:r w:rsidRPr="00F615FE">
              <w:rPr>
                <w:rFonts w:ascii="Arial" w:hAnsi="Arial"/>
                <w:b/>
                <w:bCs/>
                <w:color w:val="202B6A" w:themeColor="accent1"/>
              </w:rPr>
              <w:t>Habilidades y competencias</w:t>
            </w:r>
          </w:p>
          <w:p w14:paraId="21E9CD4A" w14:textId="77777777" w:rsidR="00F615FE" w:rsidRDefault="00F615FE" w:rsidP="00463D1E">
            <w:pPr>
              <w:rPr>
                <w:rFonts w:ascii="Arial" w:hAnsi="Arial"/>
                <w:b/>
                <w:bCs/>
                <w:color w:val="202B6A" w:themeColor="accent1"/>
              </w:rPr>
            </w:pPr>
          </w:p>
          <w:p w14:paraId="3F06C020" w14:textId="0EDA4B9C" w:rsidR="00F615FE" w:rsidRPr="00F615FE" w:rsidRDefault="00F615FE" w:rsidP="00F615FE">
            <w:pPr>
              <w:rPr>
                <w:rFonts w:ascii="Arial" w:hAnsi="Arial"/>
                <w:sz w:val="18"/>
                <w:szCs w:val="18"/>
              </w:rPr>
            </w:pPr>
            <w:r w:rsidRPr="00F615FE">
              <w:rPr>
                <w:rFonts w:ascii="Arial" w:hAnsi="Arial"/>
                <w:sz w:val="18"/>
                <w:szCs w:val="18"/>
              </w:rPr>
              <w:t>. Manejo paquete office nivel básico usuario</w:t>
            </w:r>
          </w:p>
          <w:p w14:paraId="5AA0669A" w14:textId="7FF2D35E" w:rsidR="00F615FE" w:rsidRPr="00F615FE" w:rsidRDefault="00F615FE" w:rsidP="00F615FE">
            <w:pPr>
              <w:rPr>
                <w:rFonts w:ascii="Arial" w:hAnsi="Arial"/>
                <w:sz w:val="18"/>
                <w:szCs w:val="18"/>
              </w:rPr>
            </w:pPr>
            <w:r w:rsidRPr="00F615FE">
              <w:rPr>
                <w:rFonts w:ascii="Arial" w:hAnsi="Arial"/>
                <w:sz w:val="18"/>
                <w:szCs w:val="18"/>
              </w:rPr>
              <w:t xml:space="preserve">-Conocimiento ingles nivel medio usuario </w:t>
            </w:r>
          </w:p>
          <w:p w14:paraId="6E610198" w14:textId="1CCA4661" w:rsidR="00F615FE" w:rsidRPr="00F615FE" w:rsidRDefault="00F615FE" w:rsidP="00F615FE">
            <w:pPr>
              <w:rPr>
                <w:rFonts w:ascii="Arial" w:hAnsi="Arial"/>
                <w:sz w:val="18"/>
                <w:szCs w:val="18"/>
              </w:rPr>
            </w:pPr>
            <w:r w:rsidRPr="00F615FE">
              <w:rPr>
                <w:rFonts w:ascii="Arial" w:hAnsi="Arial"/>
                <w:sz w:val="18"/>
                <w:szCs w:val="18"/>
              </w:rPr>
              <w:t>-rápido aprendizaje</w:t>
            </w:r>
          </w:p>
          <w:p w14:paraId="04FD17FC" w14:textId="5117F5A1" w:rsidR="00F615FE" w:rsidRPr="00F615FE" w:rsidRDefault="00F615FE" w:rsidP="00F615FE">
            <w:pPr>
              <w:rPr>
                <w:rFonts w:ascii="Arial" w:hAnsi="Arial"/>
              </w:rPr>
            </w:pPr>
            <w:r w:rsidRPr="00F615FE">
              <w:rPr>
                <w:rFonts w:ascii="Arial" w:hAnsi="Arial"/>
                <w:sz w:val="18"/>
                <w:szCs w:val="18"/>
              </w:rPr>
              <w:t>-dinámico</w:t>
            </w:r>
          </w:p>
        </w:tc>
      </w:tr>
    </w:tbl>
    <w:p w14:paraId="6612B51E" w14:textId="77777777" w:rsidR="00CE6104" w:rsidRPr="000D375D" w:rsidRDefault="00CE6104" w:rsidP="0006568A"/>
    <w:sectPr w:rsidR="00CE6104" w:rsidRPr="000D375D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A725A" w14:textId="77777777" w:rsidR="0030513A" w:rsidRDefault="0030513A" w:rsidP="009129A0">
      <w:r>
        <w:separator/>
      </w:r>
    </w:p>
  </w:endnote>
  <w:endnote w:type="continuationSeparator" w:id="0">
    <w:p w14:paraId="57B507CC" w14:textId="77777777" w:rsidR="0030513A" w:rsidRDefault="0030513A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22F9E9E-B408-419B-99E9-3E4237946CFA}"/>
    <w:embedBold r:id="rId2" w:fontKey="{5C3B6E45-C27F-4A6A-8C07-6CAEC6885F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B2DB32A-F628-4D86-9300-6D75B7E1A8F9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917E4980-402B-4672-96FE-CEB9F6CDE372}"/>
    <w:embedBold r:id="rId5" w:fontKey="{9B0DD2AC-B99E-45D9-AA1B-FD0034DB778F}"/>
    <w:embedItalic r:id="rId6" w:fontKey="{9031A2C6-942F-4016-83FE-E677673D968C}"/>
    <w:embedBoldItalic r:id="rId7" w:fontKey="{BB6FC660-511C-4815-976D-86CE7F23C6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43E861B2-2E75-4B9C-AF14-F1CD84BCA7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B38E8EE9-08B8-4C2D-9AC0-6C653D3822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533C3" w14:textId="77777777" w:rsidR="0030513A" w:rsidRDefault="0030513A" w:rsidP="009129A0">
      <w:r>
        <w:separator/>
      </w:r>
    </w:p>
  </w:footnote>
  <w:footnote w:type="continuationSeparator" w:id="0">
    <w:p w14:paraId="4EA63EFC" w14:textId="77777777" w:rsidR="0030513A" w:rsidRDefault="0030513A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C4A56" w14:textId="77777777" w:rsidR="009129A0" w:rsidRDefault="000D375D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8F4A4A" wp14:editId="1021BFD8">
              <wp:simplePos x="0" y="0"/>
              <wp:positionH relativeFrom="page">
                <wp:posOffset>-1583</wp:posOffset>
              </wp:positionH>
              <wp:positionV relativeFrom="page">
                <wp:posOffset>9525</wp:posOffset>
              </wp:positionV>
              <wp:extent cx="7779385" cy="10064750"/>
              <wp:effectExtent l="0" t="0" r="2540" b="0"/>
              <wp:wrapNone/>
              <wp:docPr id="1" name="Grupo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7" name="Forma libre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bre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a libre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bre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a libre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a libre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upo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írculo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írculo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írculo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írculo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írculo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írculo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írculo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írculo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írculo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írculo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ínea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írculo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írculo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írculo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írculo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írculo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írculo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írculo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írculo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írculo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írculo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írculo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írculo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írculo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írculo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írculo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a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írculo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írculo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írculo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írculo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írculo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írculo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írculo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írculo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írculo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írculo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írculo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írculo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írculo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írculo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írculo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írculo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írculo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írculo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írculo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írculo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írculo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írculo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írculo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írculo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írculo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írculo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ínea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írculo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írculo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írculo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írculo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írculo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írculo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írculo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írculo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írculo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írculo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ínea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írculo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írculo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írculo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írculo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írculo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írculo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írculo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írculo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Forma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írculo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írculo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írculo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írculo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írculo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írculo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írculo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írculo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írculo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írculo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írculo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írculo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írculo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írculo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írculo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írculo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ínea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írculo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írculo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írculo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írculo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írculo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írculo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írculo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ínea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írculo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írculo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írculo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írculo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írculo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írculo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ínea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Forma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írculo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írculo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írculo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írculo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ínea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írculo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írculo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írculo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írculo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írculo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írculo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írculo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írculo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írculo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írculo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írculo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írculo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írculo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írculo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írculo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írculo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írculo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írculo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írculo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írculo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írculo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írculo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írculo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írculo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írculo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írculo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írculo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írculo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írculo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írculo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írculo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írculo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írculo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írculo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írculo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írculo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írculo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írculo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írculo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írculo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írculo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írculo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írculo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írculo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írculo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írculo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írculo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írculo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írculo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írculo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ínea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írculo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B96F486" id="Grupo 1" o:spid="_x0000_s1026" alt="decorative element" style="position:absolute;margin-left:-.1pt;margin-top:.75pt;width:612.55pt;height:792.5pt;z-index:251658240;mso-width-percent:1000;mso-height-percent:1000;mso-position-horizontal-relative:page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">
              <v:shape id="Forma libre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orma libre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orma libre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orma libre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orma libre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orma libre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írculo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írculo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írculo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Forma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írculo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írculo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Forma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Forma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Forma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írculo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írculo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írculo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írculo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írculo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írculo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írculo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írculo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Forma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írculo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írculo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írculo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4762908"/>
    <w:multiLevelType w:val="hybridMultilevel"/>
    <w:tmpl w:val="288A8890"/>
    <w:lvl w:ilvl="0" w:tplc="C19E68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C7312C"/>
    <w:multiLevelType w:val="hybridMultilevel"/>
    <w:tmpl w:val="D25C8FEA"/>
    <w:lvl w:ilvl="0" w:tplc="0C9642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F3338"/>
    <w:multiLevelType w:val="hybridMultilevel"/>
    <w:tmpl w:val="1F9286D0"/>
    <w:lvl w:ilvl="0" w:tplc="193A4CF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732351D"/>
    <w:multiLevelType w:val="hybridMultilevel"/>
    <w:tmpl w:val="69DEF2E4"/>
    <w:lvl w:ilvl="0" w:tplc="C55E3B7C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2" w15:restartNumberingAfterBreak="0">
    <w:nsid w:val="67FE44EA"/>
    <w:multiLevelType w:val="hybridMultilevel"/>
    <w:tmpl w:val="6D001148"/>
    <w:lvl w:ilvl="0" w:tplc="22FA2B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6" w15:restartNumberingAfterBreak="0">
    <w:nsid w:val="70E421C4"/>
    <w:multiLevelType w:val="hybridMultilevel"/>
    <w:tmpl w:val="62C6C9BE"/>
    <w:lvl w:ilvl="0" w:tplc="3D9ABA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1974C0"/>
    <w:multiLevelType w:val="hybridMultilevel"/>
    <w:tmpl w:val="B5B2120C"/>
    <w:lvl w:ilvl="0" w:tplc="DD3CD2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9"/>
  </w:num>
  <w:num w:numId="4">
    <w:abstractNumId w:val="14"/>
  </w:num>
  <w:num w:numId="5">
    <w:abstractNumId w:val="15"/>
  </w:num>
  <w:num w:numId="6">
    <w:abstractNumId w:val="25"/>
  </w:num>
  <w:num w:numId="7">
    <w:abstractNumId w:val="7"/>
  </w:num>
  <w:num w:numId="8">
    <w:abstractNumId w:val="12"/>
  </w:num>
  <w:num w:numId="9">
    <w:abstractNumId w:val="23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20"/>
  </w:num>
  <w:num w:numId="17">
    <w:abstractNumId w:val="4"/>
  </w:num>
  <w:num w:numId="18">
    <w:abstractNumId w:val="29"/>
  </w:num>
  <w:num w:numId="19">
    <w:abstractNumId w:val="24"/>
  </w:num>
  <w:num w:numId="20">
    <w:abstractNumId w:val="16"/>
  </w:num>
  <w:num w:numId="21">
    <w:abstractNumId w:val="27"/>
  </w:num>
  <w:num w:numId="22">
    <w:abstractNumId w:val="5"/>
  </w:num>
  <w:num w:numId="23">
    <w:abstractNumId w:val="0"/>
  </w:num>
  <w:num w:numId="24">
    <w:abstractNumId w:val="0"/>
  </w:num>
  <w:num w:numId="25">
    <w:abstractNumId w:val="21"/>
  </w:num>
  <w:num w:numId="26">
    <w:abstractNumId w:val="11"/>
  </w:num>
  <w:num w:numId="27">
    <w:abstractNumId w:val="18"/>
  </w:num>
  <w:num w:numId="28">
    <w:abstractNumId w:val="28"/>
  </w:num>
  <w:num w:numId="29">
    <w:abstractNumId w:val="26"/>
  </w:num>
  <w:num w:numId="30">
    <w:abstractNumId w:val="22"/>
  </w:num>
  <w:num w:numId="31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1E"/>
    <w:rsid w:val="00052382"/>
    <w:rsid w:val="0006568A"/>
    <w:rsid w:val="00076F0F"/>
    <w:rsid w:val="00084253"/>
    <w:rsid w:val="000860B6"/>
    <w:rsid w:val="00092459"/>
    <w:rsid w:val="000D1F49"/>
    <w:rsid w:val="000D375D"/>
    <w:rsid w:val="000E6867"/>
    <w:rsid w:val="001727CA"/>
    <w:rsid w:val="001765BE"/>
    <w:rsid w:val="002C2FCF"/>
    <w:rsid w:val="002C56E6"/>
    <w:rsid w:val="002E4AFC"/>
    <w:rsid w:val="002F2708"/>
    <w:rsid w:val="0030513A"/>
    <w:rsid w:val="00361E11"/>
    <w:rsid w:val="003D396C"/>
    <w:rsid w:val="003F0847"/>
    <w:rsid w:val="0040090B"/>
    <w:rsid w:val="0046302A"/>
    <w:rsid w:val="00463D1E"/>
    <w:rsid w:val="00472624"/>
    <w:rsid w:val="00487D2D"/>
    <w:rsid w:val="004D5D62"/>
    <w:rsid w:val="005112D0"/>
    <w:rsid w:val="00577E06"/>
    <w:rsid w:val="005A3BF7"/>
    <w:rsid w:val="005E7418"/>
    <w:rsid w:val="005F1080"/>
    <w:rsid w:val="005F2035"/>
    <w:rsid w:val="005F78E5"/>
    <w:rsid w:val="005F7990"/>
    <w:rsid w:val="00635B84"/>
    <w:rsid w:val="0063739C"/>
    <w:rsid w:val="006E23B3"/>
    <w:rsid w:val="00770F25"/>
    <w:rsid w:val="00782F0A"/>
    <w:rsid w:val="00790A9A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373D1"/>
    <w:rsid w:val="00C46878"/>
    <w:rsid w:val="00CB4A51"/>
    <w:rsid w:val="00CD4532"/>
    <w:rsid w:val="00CD47B0"/>
    <w:rsid w:val="00CE6104"/>
    <w:rsid w:val="00CE7918"/>
    <w:rsid w:val="00CF2B4F"/>
    <w:rsid w:val="00D16163"/>
    <w:rsid w:val="00DB3FAD"/>
    <w:rsid w:val="00E61C09"/>
    <w:rsid w:val="00EB3B58"/>
    <w:rsid w:val="00EC7359"/>
    <w:rsid w:val="00EE3054"/>
    <w:rsid w:val="00F00606"/>
    <w:rsid w:val="00F01256"/>
    <w:rsid w:val="00F566A1"/>
    <w:rsid w:val="00F615F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AC58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2E4AFC"/>
    <w:rPr>
      <w:b/>
      <w:bCs/>
      <w:color w:val="FF7707" w:themeColor="accent2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0A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0A9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\AppData\Roaming\Microsoft\Templates\Reanudar%20sesi&#243;n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Reanudar sesión</Template>
  <TotalTime>0</TotalTime>
  <Pages>1</Pages>
  <Words>239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2021-09-16T19:02:00Z</dcterms:created>
  <dcterms:modified xsi:type="dcterms:W3CDTF">2021-09-16T19:06:00Z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